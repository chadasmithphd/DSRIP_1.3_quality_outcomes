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5.png" ContentType="image/png"/>
  <Override PartName="/word/media/rId131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137.png" ContentType="image/png"/>
  <Override PartName="/word/media/rId143.png" ContentType="image/png"/>
  <Override PartName="/word/media/rId149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3.png" ContentType="image/png"/>
  <Override PartName="/word/media/image2.png" ContentType="image/png"/>
  <Override PartName="/word/media/image1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2023-10-19</w:t>
      </w:r>
    </w:p>
    <w:bookmarkStart w:id="20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0"/>
    <w:bookmarkStart w:id="30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4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4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121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8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8"/>
    <w:bookmarkStart w:id="62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2"/>
    <w:bookmarkStart w:id="63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</w:tbl>
    <w:p>
      <w:pPr>
        <w:pStyle w:val="FirstParagraph"/>
      </w:pPr>
      <w:r>
        <w:t xml:space="preserve">Total number of organization counts for 2020 = 52, 2021 = 62, 2022 = 82.</w:t>
      </w:r>
    </w:p>
    <w:bookmarkEnd w:id="63"/>
    <w:bookmarkStart w:id="64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4"/>
    <w:bookmarkStart w:id="68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2"/>
    <w:bookmarkStart w:id="76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0"/>
    <w:bookmarkStart w:id="84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8"/>
    <w:bookmarkStart w:id="92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6"/>
    <w:bookmarkStart w:id="100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4"/>
    <w:bookmarkStart w:id="108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08"/>
    <w:bookmarkStart w:id="112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12"/>
    <w:bookmarkStart w:id="116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16"/>
    <w:bookmarkStart w:id="120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20"/>
    <w:bookmarkEnd w:id="121"/>
    <w:bookmarkStart w:id="161" w:name="appendix"/>
    <w:p>
      <w:pPr>
        <w:pStyle w:val="Heading1"/>
      </w:pPr>
      <w:r>
        <w:t xml:space="preserve">Appendix</w:t>
      </w:r>
    </w:p>
    <w:bookmarkStart w:id="122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2"/>
    <w:bookmarkStart w:id="123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3"/>
    <w:bookmarkStart w:id="124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4"/>
    <w:bookmarkStart w:id="128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28"/>
    <w:bookmarkStart w:id="129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29"/>
    <w:bookmarkStart w:id="130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0"/>
    <w:bookmarkStart w:id="134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4"/>
    <w:bookmarkStart w:id="135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5"/>
    <w:bookmarkStart w:id="136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6"/>
    <w:bookmarkStart w:id="140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0"/>
    <w:bookmarkStart w:id="141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1"/>
    <w:bookmarkStart w:id="142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2"/>
    <w:bookmarkStart w:id="146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6"/>
    <w:bookmarkStart w:id="147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7"/>
    <w:bookmarkStart w:id="148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8"/>
    <w:bookmarkStart w:id="152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2"/>
    <w:bookmarkStart w:id="153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3"/>
    <w:bookmarkStart w:id="154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54"/>
    <w:bookmarkStart w:id="155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5"/>
    <w:bookmarkStart w:id="156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 = 0.348810195922852).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56"/>
    <w:bookmarkStart w:id="157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7"/>
    <w:bookmarkStart w:id="158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58"/>
    <w:bookmarkStart w:id="159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59"/>
    <w:bookmarkStart w:id="160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60"/>
    <w:bookmarkEnd w:id="161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image" Target="media/rId109.png"/><Relationship Id="rId117" Type="http://schemas.openxmlformats.org/officeDocument/2006/relationships/image" Target="media/rId117.png"/><Relationship Id="rId89" Type="http://schemas.openxmlformats.org/officeDocument/2006/relationships/image" Target="media/rId89.png"/><Relationship Id="rId97" Type="http://schemas.openxmlformats.org/officeDocument/2006/relationships/image" Target="media/rId97.png"/><Relationship Id="rId125" Type="http://schemas.openxmlformats.org/officeDocument/2006/relationships/image" Target="media/rId125.png"/><Relationship Id="rId21" Type="http://schemas.openxmlformats.org/officeDocument/2006/relationships/image" Target="media/rId21.png"/><Relationship Id="rId55" Type="http://schemas.openxmlformats.org/officeDocument/2006/relationships/image" Target="media/rId55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11" Type="http://schemas.openxmlformats.org/officeDocument/2006/relationships/footer" Target="footer1.xml"/><Relationship Id="rId131" Type="http://schemas.openxmlformats.org/officeDocument/2006/relationships/image" Target="media/rId131.png"/><Relationship Id="rId24" Type="http://schemas.openxmlformats.org/officeDocument/2006/relationships/image" Target="media/rId24.png"/><Relationship Id="rId149" Type="http://schemas.openxmlformats.org/officeDocument/2006/relationships/image" Target="media/rId149.png"/><Relationship Id="rId45" Type="http://schemas.openxmlformats.org/officeDocument/2006/relationships/image" Target="media/rId45.png"/><Relationship Id="rId5" Type="http://schemas.openxmlformats.org/officeDocument/2006/relationships/fontTable" Target="fontTable.xml"/><Relationship Id="rId152" Type="http://schemas.openxmlformats.org/officeDocument/2006/relationships/customXml" Target="../customXml/item3.xml"/><Relationship Id="rId10" Type="http://schemas.openxmlformats.org/officeDocument/2006/relationships/header" Target="header2.xml"/><Relationship Id="rId65" Type="http://schemas.openxmlformats.org/officeDocument/2006/relationships/image" Target="media/rId65.png"/><Relationship Id="rId73" Type="http://schemas.openxmlformats.org/officeDocument/2006/relationships/image" Target="media/rId73.png"/><Relationship Id="rId81" Type="http://schemas.openxmlformats.org/officeDocument/2006/relationships/image" Target="media/rId81.png"/><Relationship Id="rId101" Type="http://schemas.openxmlformats.org/officeDocument/2006/relationships/image" Target="media/rId101.png"/><Relationship Id="rId143" Type="http://schemas.openxmlformats.org/officeDocument/2006/relationships/image" Target="media/rId143.png"/><Relationship Id="rId31" Type="http://schemas.openxmlformats.org/officeDocument/2006/relationships/image" Target="media/rId31.png"/><Relationship Id="rId15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69" Type="http://schemas.openxmlformats.org/officeDocument/2006/relationships/image" Target="media/rId69.png"/><Relationship Id="rId77" Type="http://schemas.openxmlformats.org/officeDocument/2006/relationships/image" Target="media/rId77.png"/><Relationship Id="rId105" Type="http://schemas.openxmlformats.org/officeDocument/2006/relationships/image" Target="media/rId105.png"/><Relationship Id="rId113" Type="http://schemas.openxmlformats.org/officeDocument/2006/relationships/image" Target="media/rId113.png"/><Relationship Id="rId27" Type="http://schemas.openxmlformats.org/officeDocument/2006/relationships/image" Target="media/rId27.png"/><Relationship Id="rId35" Type="http://schemas.openxmlformats.org/officeDocument/2006/relationships/image" Target="media/rId35.png"/><Relationship Id="rId48" Type="http://schemas.openxmlformats.org/officeDocument/2006/relationships/image" Target="media/rId48.png"/><Relationship Id="rId8" Type="http://schemas.openxmlformats.org/officeDocument/2006/relationships/comments" Target="comments.xml"/><Relationship Id="rId85" Type="http://schemas.openxmlformats.org/officeDocument/2006/relationships/image" Target="media/rId85.png"/><Relationship Id="rId93" Type="http://schemas.openxmlformats.org/officeDocument/2006/relationships/image" Target="media/rId93.png"/><Relationship Id="rId51" Type="http://schemas.openxmlformats.org/officeDocument/2006/relationships/image" Target="media/rId51.png"/><Relationship Id="rId150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37" Type="http://schemas.openxmlformats.org/officeDocument/2006/relationships/image" Target="media/rId137.png"/><Relationship Id="rId38" Type="http://schemas.openxmlformats.org/officeDocument/2006/relationships/image" Target="media/rId38.png"/><Relationship Id="rId59" Type="http://schemas.openxmlformats.org/officeDocument/2006/relationships/image" Target="media/rId59.png"/><Relationship Id="rId41" Type="http://schemas.openxmlformats.org/officeDocument/2006/relationships/image" Target="media/rId41.png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81385C0B40A6489A519227AC58B4E3" ma:contentTypeVersion="17" ma:contentTypeDescription="Create a new document." ma:contentTypeScope="" ma:versionID="e6de73cdc9f2b7a585f5c1b914769162">
  <xsd:schema xmlns:xsd="http://www.w3.org/2001/XMLSchema" xmlns:xs="http://www.w3.org/2001/XMLSchema" xmlns:p="http://schemas.microsoft.com/office/2006/metadata/properties" xmlns:ns2="bc6bf495-21ae-404b-8e97-66fa0caa1a05" xmlns:ns3="cfd2c1a7-302c-4066-90c5-ace2b1db410b" targetNamespace="http://schemas.microsoft.com/office/2006/metadata/properties" ma:root="true" ma:fieldsID="e850a417b32712145bcb0f8f81b3f16b" ns2:_="" ns3:_="">
    <xsd:import namespace="bc6bf495-21ae-404b-8e97-66fa0caa1a05"/>
    <xsd:import namespace="cfd2c1a7-302c-4066-90c5-ace2b1db41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6bf495-21ae-404b-8e97-66fa0caa1a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28e5b72-a11e-43e4-996b-2cb2b326d1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2c1a7-302c-4066-90c5-ace2b1db410b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489ee64e-79d1-4b52-88a0-0d55cb587dd3}" ma:internalName="TaxCatchAll" ma:showField="CatchAllData" ma:web="cfd2c1a7-302c-4066-90c5-ace2b1db41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fd2c1a7-302c-4066-90c5-ace2b1db410b" xsi:nil="true"/>
    <lcf76f155ced4ddcb4097134ff3c332f xmlns="bc6bf495-21ae-404b-8e97-66fa0caa1a0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5D5AEF-2F93-4E1D-B106-D7EEAE646638}"/>
</file>

<file path=customXml/itemProps2.xml><?xml version="1.0" encoding="utf-8"?>
<ds:datastoreItem xmlns:ds="http://schemas.openxmlformats.org/officeDocument/2006/customXml" ds:itemID="{2AF8D9C2-7D0C-48D5-BA87-134BD371EF40}"/>
</file>

<file path=customXml/itemProps3.xml><?xml version="1.0" encoding="utf-8"?>
<ds:datastoreItem xmlns:ds="http://schemas.openxmlformats.org/officeDocument/2006/customXml" ds:itemID="{C22D9160-EF90-486B-A04B-7300B4C3CB97}"/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2023-10-19T22:19:28Z</dcterms:created>
  <dcterms:modified xsi:type="dcterms:W3CDTF">2023-10-19T22:19:28Z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2023-10-19</vt:lpwstr>
  </property>
  <property fmtid="{D5CDD505-2E9C-101B-9397-08002B2CF9AE}" pid="3" name="output">
    <vt:lpwstr/>
  </property>
  <property fmtid="{D5CDD505-2E9C-101B-9397-08002B2CF9AE}" pid="4" name="ContentTypeId">
    <vt:lpwstr>0x010100EC81385C0B40A6489A519227AC58B4E3</vt:lpwstr>
  </property>
</Properties>
</file>